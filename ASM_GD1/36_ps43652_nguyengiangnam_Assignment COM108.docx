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1C191" w14:textId="77777777" w:rsidR="00C377C7" w:rsidRPr="002571F6" w:rsidRDefault="00C377C7" w:rsidP="00CD1927">
      <w:pPr>
        <w:spacing w:before="240" w:after="0"/>
        <w:jc w:val="center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br w:type="textWrapping" w:clear="all"/>
      </w:r>
    </w:p>
    <w:p w14:paraId="24DB8F59" w14:textId="77777777" w:rsidR="007B6E08" w:rsidRPr="002571F6" w:rsidRDefault="007B6E08" w:rsidP="00FB0C1E">
      <w:pPr>
        <w:jc w:val="center"/>
        <w:rPr>
          <w:rFonts w:cs="Times New Roman"/>
          <w:b/>
          <w:color w:val="002060"/>
          <w:sz w:val="26"/>
          <w:szCs w:val="26"/>
        </w:rPr>
      </w:pPr>
      <w:r w:rsidRPr="002571F6">
        <w:rPr>
          <w:rFonts w:cs="Times New Roman"/>
          <w:b/>
          <w:noProof/>
          <w:color w:val="002060"/>
          <w:sz w:val="26"/>
          <w:szCs w:val="26"/>
        </w:rPr>
        <w:drawing>
          <wp:inline distT="0" distB="0" distL="0" distR="0" wp14:anchorId="72DC6022" wp14:editId="0B60E3F4">
            <wp:extent cx="2370025" cy="181371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0025" cy="1813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7219A" w14:textId="77777777" w:rsidR="00C377C7" w:rsidRPr="00AE0373" w:rsidRDefault="00CD1927" w:rsidP="00FB0C1E">
      <w:pPr>
        <w:jc w:val="center"/>
        <w:rPr>
          <w:rFonts w:cs="Times New Roman"/>
          <w:b/>
          <w:color w:val="002060"/>
          <w:sz w:val="36"/>
          <w:szCs w:val="36"/>
        </w:rPr>
      </w:pPr>
      <w:r w:rsidRPr="00AE0373">
        <w:rPr>
          <w:rFonts w:cs="Times New Roman"/>
          <w:b/>
          <w:color w:val="002060"/>
          <w:sz w:val="36"/>
          <w:szCs w:val="36"/>
        </w:rPr>
        <w:t>Assignment COM108</w:t>
      </w:r>
    </w:p>
    <w:p w14:paraId="1070C360" w14:textId="77777777" w:rsidR="00592AB0" w:rsidRPr="002571F6" w:rsidRDefault="00592AB0" w:rsidP="00592AB0">
      <w:pPr>
        <w:spacing w:before="240"/>
        <w:jc w:val="center"/>
        <w:rPr>
          <w:rFonts w:cs="Times New Roman"/>
          <w:b/>
          <w:color w:val="002060"/>
          <w:sz w:val="26"/>
          <w:szCs w:val="26"/>
        </w:rPr>
      </w:pPr>
    </w:p>
    <w:p w14:paraId="5103F6B7" w14:textId="77777777" w:rsidR="00CD1927" w:rsidRPr="00386FC4" w:rsidRDefault="00F3204D" w:rsidP="00592AB0">
      <w:pPr>
        <w:spacing w:before="240" w:after="360"/>
        <w:jc w:val="center"/>
        <w:rPr>
          <w:rFonts w:cs="Times New Roman"/>
          <w:b/>
          <w:color w:val="002060"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386FC4">
        <w:rPr>
          <w:rFonts w:cs="Times New Roman"/>
          <w:b/>
          <w:color w:val="002060"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XÂY DỰNG </w:t>
      </w:r>
      <w:r w:rsidR="00CD1927" w:rsidRPr="00386FC4">
        <w:rPr>
          <w:rFonts w:cs="Times New Roman"/>
          <w:b/>
          <w:color w:val="002060"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CHƯƠNG TRÌNH</w:t>
      </w:r>
    </w:p>
    <w:p w14:paraId="201CB734" w14:textId="77777777" w:rsidR="00F3204D" w:rsidRPr="00386FC4" w:rsidRDefault="00577C23" w:rsidP="00592AB0">
      <w:pPr>
        <w:spacing w:before="240" w:after="360"/>
        <w:jc w:val="center"/>
        <w:rPr>
          <w:rFonts w:cs="Times New Roman"/>
          <w:b/>
          <w:color w:val="4F81BD" w:themeColor="accent1"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</w:pPr>
      <w:r w:rsidRPr="00386FC4">
        <w:rPr>
          <w:rFonts w:cs="Times New Roman"/>
          <w:b/>
          <w:color w:val="002060"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 xml:space="preserve"> </w:t>
      </w:r>
      <w:r w:rsidR="00CD1927" w:rsidRPr="00386FC4">
        <w:rPr>
          <w:rFonts w:cs="Times New Roman"/>
          <w:b/>
          <w:color w:val="002060"/>
          <w:sz w:val="40"/>
          <w:szCs w:val="4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6">
                    <w14:shade w14:val="20000"/>
                    <w14:satMod w14:val="200000"/>
                  </w14:schemeClr>
                </w14:gs>
                <w14:gs w14:pos="78000">
                  <w14:schemeClr w14:val="accent6">
                    <w14:tint w14:val="90000"/>
                    <w14:shade w14:val="89000"/>
                    <w14:satMod w14:val="220000"/>
                  </w14:schemeClr>
                </w14:gs>
                <w14:gs w14:pos="100000">
                  <w14:schemeClr w14:val="accent6">
                    <w14:tint w14:val="12000"/>
                    <w14:satMod w14:val="255000"/>
                  </w14:schemeClr>
                </w14:gs>
              </w14:gsLst>
              <w14:lin w14:ang="5400000" w14:scaled="0"/>
            </w14:gradFill>
          </w14:textFill>
        </w:rPr>
        <w:t>TỔNG HỢP VỚI NGÔN NGỮ C</w:t>
      </w:r>
    </w:p>
    <w:p w14:paraId="08AD0EE0" w14:textId="77777777" w:rsidR="00C377C7" w:rsidRPr="002571F6" w:rsidRDefault="00C377C7" w:rsidP="00E87414">
      <w:pPr>
        <w:spacing w:before="240" w:after="0"/>
        <w:jc w:val="both"/>
        <w:rPr>
          <w:rFonts w:cs="Times New Roman"/>
          <w:b/>
          <w:color w:val="4F81BD" w:themeColor="accent1"/>
          <w:sz w:val="26"/>
          <w:szCs w:val="26"/>
        </w:rPr>
      </w:pPr>
    </w:p>
    <w:p w14:paraId="722057B3" w14:textId="654FF88F" w:rsidR="00C377C7" w:rsidRPr="002571F6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t xml:space="preserve">Mã số sinh viên </w:t>
      </w:r>
      <w:r w:rsidRPr="002571F6">
        <w:rPr>
          <w:rFonts w:cs="Times New Roman"/>
          <w:sz w:val="26"/>
          <w:szCs w:val="26"/>
        </w:rPr>
        <w:tab/>
        <w:t xml:space="preserve">: </w:t>
      </w:r>
      <w:r w:rsidR="00001DD8">
        <w:rPr>
          <w:rFonts w:cs="Times New Roman"/>
          <w:sz w:val="26"/>
          <w:szCs w:val="26"/>
        </w:rPr>
        <w:t>PS43652</w:t>
      </w:r>
    </w:p>
    <w:p w14:paraId="5DD1744C" w14:textId="71CEEA9D" w:rsidR="00C377C7" w:rsidRPr="002571F6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t xml:space="preserve">Họ tên sinh viên </w:t>
      </w:r>
      <w:r w:rsidRPr="002571F6">
        <w:rPr>
          <w:rFonts w:cs="Times New Roman"/>
          <w:sz w:val="26"/>
          <w:szCs w:val="26"/>
        </w:rPr>
        <w:tab/>
        <w:t xml:space="preserve">: </w:t>
      </w:r>
      <w:r w:rsidR="00001DD8">
        <w:rPr>
          <w:rFonts w:cs="Times New Roman"/>
          <w:sz w:val="26"/>
          <w:szCs w:val="26"/>
        </w:rPr>
        <w:t>Nguyễn Giang Nam</w:t>
      </w:r>
    </w:p>
    <w:p w14:paraId="476774A1" w14:textId="2B5C427C" w:rsidR="00C377C7" w:rsidRPr="002571F6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t xml:space="preserve">Lớp </w:t>
      </w:r>
      <w:r w:rsidRPr="002571F6">
        <w:rPr>
          <w:rFonts w:cs="Times New Roman"/>
          <w:sz w:val="26"/>
          <w:szCs w:val="26"/>
        </w:rPr>
        <w:tab/>
        <w:t xml:space="preserve">: </w:t>
      </w:r>
      <w:r w:rsidR="00001DD8">
        <w:rPr>
          <w:rFonts w:cs="Times New Roman"/>
          <w:sz w:val="26"/>
          <w:szCs w:val="26"/>
        </w:rPr>
        <w:t>SD20201</w:t>
      </w:r>
    </w:p>
    <w:p w14:paraId="66F22957" w14:textId="565F9E84" w:rsidR="00C377C7" w:rsidRPr="002571F6" w:rsidRDefault="00C377C7" w:rsidP="00DC68FE">
      <w:pPr>
        <w:tabs>
          <w:tab w:val="left" w:pos="4050"/>
        </w:tabs>
        <w:spacing w:before="240"/>
        <w:ind w:left="72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t xml:space="preserve">Giảng viên hướng dẫn </w:t>
      </w:r>
      <w:r w:rsidRPr="002571F6">
        <w:rPr>
          <w:rFonts w:cs="Times New Roman"/>
          <w:sz w:val="26"/>
          <w:szCs w:val="26"/>
        </w:rPr>
        <w:tab/>
        <w:t>:</w:t>
      </w:r>
      <w:r w:rsidR="00001DD8" w:rsidRPr="00001DD8">
        <w:rPr>
          <w:rFonts w:cs="Times New Roman"/>
          <w:sz w:val="26"/>
          <w:szCs w:val="26"/>
        </w:rPr>
        <w:t xml:space="preserve"> </w:t>
      </w:r>
      <w:r w:rsidR="00001DD8">
        <w:rPr>
          <w:rFonts w:cs="Times New Roman"/>
          <w:sz w:val="26"/>
          <w:szCs w:val="26"/>
        </w:rPr>
        <w:t>Nguyễn Thị Đỗ Quyên</w:t>
      </w:r>
    </w:p>
    <w:p w14:paraId="7328DB2C" w14:textId="77777777" w:rsidR="00C377C7" w:rsidRPr="002571F6" w:rsidRDefault="00C377C7" w:rsidP="00E87414">
      <w:pPr>
        <w:spacing w:before="240" w:after="0"/>
        <w:jc w:val="both"/>
        <w:rPr>
          <w:rFonts w:cs="Times New Roman"/>
          <w:sz w:val="26"/>
          <w:szCs w:val="26"/>
        </w:rPr>
      </w:pPr>
    </w:p>
    <w:p w14:paraId="016D2EC2" w14:textId="77777777" w:rsidR="00C377C7" w:rsidRPr="002571F6" w:rsidRDefault="00C377C7" w:rsidP="00E87414">
      <w:pPr>
        <w:spacing w:before="240"/>
        <w:jc w:val="both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br w:type="page"/>
      </w:r>
    </w:p>
    <w:p w14:paraId="54A7810C" w14:textId="77777777" w:rsidR="00E16291" w:rsidRPr="002571F6" w:rsidRDefault="00E16291" w:rsidP="00E87414">
      <w:pPr>
        <w:spacing w:before="240"/>
        <w:jc w:val="both"/>
        <w:rPr>
          <w:rStyle w:val="fontstyle01"/>
          <w:rFonts w:ascii="Times New Roman" w:hAnsi="Times New Roman" w:cs="Times New Roman"/>
          <w:sz w:val="26"/>
          <w:szCs w:val="26"/>
        </w:rPr>
        <w:sectPr w:rsidR="00E16291" w:rsidRPr="002571F6" w:rsidSect="00FB0C1E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7" w:h="16839" w:code="9"/>
          <w:pgMar w:top="1152" w:right="1152" w:bottom="1152" w:left="1152" w:header="432" w:footer="720" w:gutter="720"/>
          <w:pgBorders w:offsetFrom="page">
            <w:top w:val="flowersTiny" w:sz="14" w:space="24" w:color="auto"/>
            <w:left w:val="flowersTiny" w:sz="14" w:space="24" w:color="auto"/>
            <w:bottom w:val="flowersTiny" w:sz="14" w:space="24" w:color="auto"/>
            <w:right w:val="flowersTiny" w:sz="14" w:space="24" w:color="auto"/>
          </w:pgBorders>
          <w:cols w:space="720"/>
          <w:docGrid w:linePitch="381"/>
        </w:sectPr>
      </w:pPr>
    </w:p>
    <w:p w14:paraId="390E8885" w14:textId="77777777" w:rsidR="00E16291" w:rsidRPr="002571F6" w:rsidRDefault="00E16291" w:rsidP="00592AB0">
      <w:pPr>
        <w:pStyle w:val="TOCHeading"/>
        <w:spacing w:before="240"/>
        <w:ind w:left="720" w:hanging="720"/>
        <w:jc w:val="center"/>
        <w:rPr>
          <w:rFonts w:cs="Times New Roman"/>
          <w:sz w:val="26"/>
          <w:szCs w:val="26"/>
        </w:rPr>
      </w:pPr>
      <w:r w:rsidRPr="002571F6">
        <w:rPr>
          <w:rFonts w:cs="Times New Roman"/>
          <w:sz w:val="26"/>
          <w:szCs w:val="26"/>
        </w:rPr>
        <w:lastRenderedPageBreak/>
        <w:t>MỤC LỤC</w:t>
      </w:r>
    </w:p>
    <w:sdt>
      <w:sdtPr>
        <w:rPr>
          <w:rFonts w:eastAsiaTheme="minorHAnsi" w:cs="Times New Roman"/>
          <w:b w:val="0"/>
          <w:bCs w:val="0"/>
          <w:sz w:val="26"/>
          <w:szCs w:val="26"/>
          <w:lang w:eastAsia="en-US"/>
        </w:rPr>
        <w:id w:val="-14719713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D982F7A" w14:textId="77777777" w:rsidR="00E87414" w:rsidRPr="002571F6" w:rsidRDefault="00E87414">
          <w:pPr>
            <w:pStyle w:val="TOCHeading"/>
            <w:rPr>
              <w:rFonts w:cs="Times New Roman"/>
              <w:sz w:val="26"/>
              <w:szCs w:val="26"/>
            </w:rPr>
          </w:pPr>
          <w:r w:rsidRPr="002571F6">
            <w:rPr>
              <w:rFonts w:cs="Times New Roman"/>
              <w:sz w:val="26"/>
              <w:szCs w:val="26"/>
            </w:rPr>
            <w:t>Contents</w:t>
          </w:r>
        </w:p>
        <w:p w14:paraId="26A7F977" w14:textId="79DE5DA8" w:rsidR="00991270" w:rsidRDefault="00E87414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r w:rsidRPr="001D7F7A">
            <w:rPr>
              <w:rFonts w:ascii="Times New Roman" w:hAnsi="Times New Roman" w:cs="Times New Roman"/>
              <w:sz w:val="26"/>
              <w:szCs w:val="26"/>
            </w:rPr>
            <w:fldChar w:fldCharType="begin"/>
          </w:r>
          <w:r w:rsidRPr="001D7F7A">
            <w:rPr>
              <w:rFonts w:ascii="Times New Roman" w:hAnsi="Times New Roman" w:cs="Times New Roman"/>
              <w:sz w:val="26"/>
              <w:szCs w:val="26"/>
            </w:rPr>
            <w:instrText xml:space="preserve"> TOC \o "1-3" \h \z \u </w:instrText>
          </w:r>
          <w:r w:rsidRPr="001D7F7A">
            <w:rPr>
              <w:rFonts w:ascii="Times New Roman" w:hAnsi="Times New Roman" w:cs="Times New Roman"/>
              <w:sz w:val="26"/>
              <w:szCs w:val="26"/>
            </w:rPr>
            <w:fldChar w:fldCharType="separate"/>
          </w:r>
          <w:hyperlink w:anchor="_Toc172190709" w:history="1">
            <w:r w:rsidR="00991270" w:rsidRPr="00174D86">
              <w:rPr>
                <w:rStyle w:val="Hyperlink"/>
                <w:rFonts w:ascii="Times New Roman" w:hAnsi="Times New Roman" w:cs="Times New Roman"/>
                <w:noProof/>
              </w:rPr>
              <w:t>I.</w:t>
            </w:r>
            <w:r w:rsidR="00991270">
              <w:rPr>
                <w:rFonts w:asciiTheme="minorHAnsi" w:eastAsiaTheme="minorEastAsia" w:hAnsiTheme="minorHAnsi"/>
                <w:noProof/>
                <w:sz w:val="24"/>
                <w:szCs w:val="24"/>
                <w:lang w:val="en-VN"/>
              </w:rPr>
              <w:tab/>
            </w:r>
            <w:r w:rsidR="00991270" w:rsidRPr="00174D86">
              <w:rPr>
                <w:rStyle w:val="Hyperlink"/>
                <w:rFonts w:ascii="Times New Roman" w:hAnsi="Times New Roman" w:cs="Times New Roman"/>
                <w:noProof/>
              </w:rPr>
              <w:t>PHẦN MỞ ĐẦU</w:t>
            </w:r>
            <w:r w:rsidR="00991270">
              <w:rPr>
                <w:noProof/>
                <w:webHidden/>
              </w:rPr>
              <w:tab/>
            </w:r>
            <w:r w:rsidR="00991270">
              <w:rPr>
                <w:noProof/>
                <w:webHidden/>
              </w:rPr>
              <w:fldChar w:fldCharType="begin"/>
            </w:r>
            <w:r w:rsidR="00991270">
              <w:rPr>
                <w:noProof/>
                <w:webHidden/>
              </w:rPr>
              <w:instrText xml:space="preserve"> PAGEREF _Toc172190709 \h </w:instrText>
            </w:r>
            <w:r w:rsidR="00991270">
              <w:rPr>
                <w:noProof/>
                <w:webHidden/>
              </w:rPr>
            </w:r>
            <w:r w:rsidR="00991270">
              <w:rPr>
                <w:noProof/>
                <w:webHidden/>
              </w:rPr>
              <w:fldChar w:fldCharType="separate"/>
            </w:r>
            <w:r w:rsidR="00991270">
              <w:rPr>
                <w:noProof/>
                <w:webHidden/>
              </w:rPr>
              <w:t>3</w:t>
            </w:r>
            <w:r w:rsidR="00991270">
              <w:rPr>
                <w:noProof/>
                <w:webHidden/>
              </w:rPr>
              <w:fldChar w:fldCharType="end"/>
            </w:r>
          </w:hyperlink>
        </w:p>
        <w:p w14:paraId="151A0667" w14:textId="47EF7366" w:rsidR="00991270" w:rsidRDefault="0099127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72190710" w:history="1">
            <w:r w:rsidRPr="00174D86">
              <w:rPr>
                <w:rStyle w:val="Hyperlink"/>
                <w:rFonts w:ascii="Times New Roman" w:hAnsi="Times New Roman" w:cs="Times New Roman"/>
                <w:noProof/>
              </w:rPr>
              <w:t>II.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VN"/>
              </w:rPr>
              <w:tab/>
            </w:r>
            <w:r w:rsidRPr="00174D86">
              <w:rPr>
                <w:rStyle w:val="Hyperlink"/>
                <w:rFonts w:ascii="Times New Roman" w:hAnsi="Times New Roman" w:cs="Times New Roman"/>
                <w:noProof/>
              </w:rPr>
              <w:t>TẠO MENU CHO 10 CHỨC NĂNG (GIAI ĐOẠN 1)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_Toc172190710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44B6D" w14:textId="059D4227" w:rsidR="00991270" w:rsidRDefault="00991270">
          <w:pPr>
            <w:pStyle w:val="TOC3"/>
            <w:tabs>
              <w:tab w:val="left" w:pos="1200"/>
              <w:tab w:val="right" w:leader="dot" w:pos="8873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72190711" w:history="1">
            <w:r w:rsidRPr="00174D86">
              <w:rPr>
                <w:rStyle w:val="Hyperlink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VN"/>
              </w:rPr>
              <w:tab/>
            </w:r>
            <w:r w:rsidRPr="00174D86">
              <w:rPr>
                <w:rStyle w:val="Hyperlink"/>
                <w:noProof/>
              </w:rPr>
              <w:t>Thực hiện menu switch case 10 chức năng.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_Toc172190711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7E5C4D" w14:textId="21883851" w:rsidR="00991270" w:rsidRDefault="00991270">
          <w:pPr>
            <w:pStyle w:val="TOC3"/>
            <w:tabs>
              <w:tab w:val="left" w:pos="1200"/>
              <w:tab w:val="right" w:leader="dot" w:pos="8873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72190712" w:history="1">
            <w:r w:rsidRPr="00174D86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VN"/>
              </w:rPr>
              <w:tab/>
            </w:r>
            <w:r w:rsidRPr="00174D86">
              <w:rPr>
                <w:rStyle w:val="Hyperlink"/>
                <w:noProof/>
              </w:rPr>
              <w:t>Viết mã thực hiện chức năng 3 (Chương trình tính tiền cho quán Karaoke) &amp; 4 (Tính tiền điện).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_Toc172190712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A7EFA8" w14:textId="439DA51C" w:rsidR="00991270" w:rsidRDefault="00991270">
          <w:pPr>
            <w:pStyle w:val="TOC3"/>
            <w:tabs>
              <w:tab w:val="left" w:pos="1200"/>
              <w:tab w:val="right" w:leader="dot" w:pos="8873"/>
            </w:tabs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72190713" w:history="1">
            <w:r w:rsidRPr="00174D86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VN"/>
              </w:rPr>
              <w:tab/>
            </w:r>
            <w:r w:rsidRPr="00174D86">
              <w:rPr>
                <w:rStyle w:val="Hyperlink"/>
                <w:noProof/>
              </w:rPr>
              <w:t>Khi chọn các chức năng từ menu: chức năng 3 &amp; 4 gọi chương trình thực thi; các chức năng còn lại xuất thông báo ra màn hình.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_Toc172190713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1D945" w14:textId="597FA122" w:rsidR="00991270" w:rsidRDefault="00991270">
          <w:pPr>
            <w:pStyle w:val="TOC1"/>
            <w:rPr>
              <w:rFonts w:asciiTheme="minorHAnsi" w:eastAsiaTheme="minorEastAsia" w:hAnsiTheme="minorHAnsi"/>
              <w:noProof/>
              <w:sz w:val="24"/>
              <w:szCs w:val="24"/>
              <w:lang w:val="en-VN"/>
            </w:rPr>
          </w:pPr>
          <w:hyperlink w:anchor="_Toc172190714" w:history="1">
            <w:r w:rsidRPr="00174D86">
              <w:rPr>
                <w:rStyle w:val="Hyperlink"/>
                <w:rFonts w:ascii="Times New Roman" w:hAnsi="Times New Roman" w:cs="Times New Roman"/>
                <w:noProof/>
              </w:rPr>
              <w:t>III.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val="en-VN"/>
              </w:rPr>
              <w:tab/>
            </w:r>
            <w:r w:rsidRPr="00174D86">
              <w:rPr>
                <w:rStyle w:val="Hyperlink"/>
                <w:rFonts w:ascii="Times New Roman" w:hAnsi="Times New Roman" w:cs="Times New Roman"/>
                <w:noProof/>
              </w:rPr>
              <w:t>KẾT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_Toc172190714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B8E823" w14:textId="311912B8" w:rsidR="00E87414" w:rsidRPr="001D7F7A" w:rsidRDefault="00E87414">
          <w:pPr>
            <w:rPr>
              <w:rFonts w:cs="Times New Roman"/>
              <w:sz w:val="26"/>
              <w:szCs w:val="26"/>
            </w:rPr>
          </w:pPr>
          <w:r w:rsidRPr="001D7F7A">
            <w:rPr>
              <w:rFonts w:cs="Times New Roman"/>
              <w:b/>
              <w:bCs/>
              <w:noProof/>
              <w:sz w:val="26"/>
              <w:szCs w:val="26"/>
            </w:rPr>
            <w:fldChar w:fldCharType="end"/>
          </w:r>
        </w:p>
      </w:sdtContent>
    </w:sdt>
    <w:p w14:paraId="29AE43A2" w14:textId="77777777" w:rsidR="00E87414" w:rsidRPr="002571F6" w:rsidRDefault="00E87414" w:rsidP="00E87414">
      <w:pPr>
        <w:spacing w:before="240"/>
        <w:jc w:val="both"/>
        <w:rPr>
          <w:rFonts w:cs="Times New Roman"/>
          <w:noProof/>
          <w:sz w:val="26"/>
          <w:szCs w:val="26"/>
        </w:rPr>
        <w:sectPr w:rsidR="00E87414" w:rsidRPr="002571F6" w:rsidSect="00F50AFB">
          <w:headerReference w:type="default" r:id="rId15"/>
          <w:footerReference w:type="first" r:id="rId16"/>
          <w:pgSz w:w="11907" w:h="16839" w:code="9"/>
          <w:pgMar w:top="1152" w:right="1152" w:bottom="1152" w:left="1152" w:header="576" w:footer="576" w:gutter="720"/>
          <w:cols w:space="720"/>
          <w:titlePg/>
          <w:docGrid w:linePitch="381"/>
        </w:sectPr>
      </w:pPr>
    </w:p>
    <w:p w14:paraId="5A6111CC" w14:textId="7572BB4F" w:rsidR="001E3004" w:rsidRPr="001E3004" w:rsidRDefault="0068307E" w:rsidP="001E3004">
      <w:pPr>
        <w:pStyle w:val="Heading1"/>
        <w:numPr>
          <w:ilvl w:val="0"/>
          <w:numId w:val="10"/>
        </w:numPr>
        <w:spacing w:before="240"/>
        <w:jc w:val="both"/>
        <w:rPr>
          <w:rFonts w:ascii="Times New Roman" w:hAnsi="Times New Roman" w:cs="Times New Roman"/>
          <w:noProof/>
          <w:sz w:val="26"/>
          <w:szCs w:val="26"/>
        </w:rPr>
      </w:pPr>
      <w:bookmarkStart w:id="0" w:name="_Toc172190709"/>
      <w:r>
        <w:rPr>
          <w:rFonts w:ascii="Times New Roman" w:hAnsi="Times New Roman" w:cs="Times New Roman"/>
          <w:noProof/>
          <w:sz w:val="26"/>
          <w:szCs w:val="26"/>
        </w:rPr>
        <w:lastRenderedPageBreak/>
        <w:t xml:space="preserve">PHẦN </w:t>
      </w:r>
      <w:r w:rsidR="002571F6">
        <w:rPr>
          <w:rFonts w:ascii="Times New Roman" w:hAnsi="Times New Roman" w:cs="Times New Roman"/>
          <w:noProof/>
          <w:sz w:val="26"/>
          <w:szCs w:val="26"/>
        </w:rPr>
        <w:t>MỞ ĐẦU</w:t>
      </w:r>
      <w:bookmarkEnd w:id="0"/>
    </w:p>
    <w:p w14:paraId="795ABD1B" w14:textId="77777777" w:rsidR="001E3004" w:rsidRDefault="001E3004" w:rsidP="001E3004">
      <w:pPr>
        <w:rPr>
          <w:rFonts w:eastAsiaTheme="majorEastAsia" w:cs="Times New Roman"/>
          <w:b/>
          <w:bCs/>
          <w:noProof/>
          <w:color w:val="365F91" w:themeColor="accent1" w:themeShade="BF"/>
          <w:sz w:val="26"/>
          <w:szCs w:val="26"/>
        </w:rPr>
      </w:pPr>
    </w:p>
    <w:p w14:paraId="35DD3CEF" w14:textId="77777777" w:rsidR="00015D9C" w:rsidRDefault="007F47BF" w:rsidP="00C83C79">
      <w:pPr>
        <w:spacing w:line="360" w:lineRule="auto"/>
        <w:ind w:firstLine="360"/>
      </w:pPr>
      <w:r w:rsidRPr="00DD0BDF">
        <w:t>Trong bài Assisment này, em đã sử dụng cấu trúc switch – case để tạo ra menu</w:t>
      </w:r>
      <w:r w:rsidR="000A3A15">
        <w:t xml:space="preserve"> chứa</w:t>
      </w:r>
      <w:r w:rsidRPr="00DD0BDF">
        <w:t xml:space="preserve"> 10</w:t>
      </w:r>
      <w:r w:rsidR="000A3A15">
        <w:t xml:space="preserve"> thông tin</w:t>
      </w:r>
      <w:r w:rsidRPr="00DD0BDF">
        <w:t xml:space="preserve"> chức năng tuỳ chọn</w:t>
      </w:r>
      <w:r w:rsidR="0074698E" w:rsidRPr="00DD0BDF">
        <w:t>.</w:t>
      </w:r>
    </w:p>
    <w:p w14:paraId="17585D38" w14:textId="5A87ABB3" w:rsidR="00015D9C" w:rsidRDefault="00015D9C" w:rsidP="004A407E">
      <w:pPr>
        <w:spacing w:line="360" w:lineRule="auto"/>
      </w:pPr>
      <w:r>
        <w:rPr>
          <w:noProof/>
        </w:rPr>
        <w:drawing>
          <wp:inline distT="0" distB="0" distL="0" distR="0" wp14:anchorId="21D2E738" wp14:editId="3B8622A0">
            <wp:extent cx="5640705" cy="232029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91484" w14:textId="55A2AB4E" w:rsidR="001E3004" w:rsidRPr="00DD0BDF" w:rsidRDefault="00991270" w:rsidP="00015D9C">
      <w:pPr>
        <w:spacing w:line="360" w:lineRule="auto"/>
      </w:pPr>
      <w:r>
        <w:t>Chương trình đã hoàn thiện</w:t>
      </w:r>
      <w:r w:rsidR="0074698E" w:rsidRPr="00DD0BDF">
        <w:t xml:space="preserve"> cho hai chức năng cụ thể</w:t>
      </w:r>
      <w:r w:rsidR="00C83C79">
        <w:t>:</w:t>
      </w:r>
    </w:p>
    <w:p w14:paraId="187C7B5B" w14:textId="238C8565" w:rsidR="0074698E" w:rsidRPr="00DD0BDF" w:rsidRDefault="0074698E" w:rsidP="00C83C7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BDF">
        <w:rPr>
          <w:rFonts w:ascii="Times New Roman" w:hAnsi="Times New Roman" w:cs="Times New Roman"/>
          <w:sz w:val="28"/>
          <w:szCs w:val="28"/>
        </w:rPr>
        <w:t>Chương trình tính tiền cho quán Karaoke</w:t>
      </w:r>
    </w:p>
    <w:p w14:paraId="60E62FEF" w14:textId="2836D4D0" w:rsidR="0074698E" w:rsidRPr="00DD0BDF" w:rsidRDefault="0074698E" w:rsidP="00C83C79">
      <w:pPr>
        <w:pStyle w:val="ListParagraph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D0BDF">
        <w:rPr>
          <w:rFonts w:ascii="Times New Roman" w:hAnsi="Times New Roman" w:cs="Times New Roman"/>
          <w:sz w:val="28"/>
          <w:szCs w:val="28"/>
        </w:rPr>
        <w:t>Chương trình tính tiền điện</w:t>
      </w:r>
    </w:p>
    <w:p w14:paraId="1725D3C7" w14:textId="7E8C3513" w:rsidR="001E3004" w:rsidRDefault="0074698E" w:rsidP="00C83C79">
      <w:pPr>
        <w:spacing w:line="360" w:lineRule="auto"/>
      </w:pPr>
      <w:r>
        <w:t xml:space="preserve">Các chức năng </w:t>
      </w:r>
      <w:r w:rsidR="00C83C79">
        <w:t>chưa được xây dựng</w:t>
      </w:r>
      <w:r w:rsidR="00DD0BDF">
        <w:t xml:space="preserve"> sẽ được thông báo xuất ra màn hình khi được chọn từ menu</w:t>
      </w:r>
      <w:r w:rsidR="00C83C79">
        <w:t>:</w:t>
      </w:r>
      <w:r w:rsidR="00015D9C">
        <w:t xml:space="preserve"> </w:t>
      </w:r>
      <w:r w:rsidR="00C83C79">
        <w:t>“Chuc nang dang xay dung, quay lai sau!</w:t>
      </w:r>
      <w:r w:rsidR="00015D9C">
        <w:t>”</w:t>
      </w:r>
    </w:p>
    <w:p w14:paraId="56CD8892" w14:textId="19608C28" w:rsidR="001E3004" w:rsidRPr="001E3004" w:rsidRDefault="00C83C79" w:rsidP="001E3004">
      <w:pPr>
        <w:sectPr w:rsidR="001E3004" w:rsidRPr="001E3004" w:rsidSect="00F50AFB">
          <w:footerReference w:type="default" r:id="rId18"/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  <w:r>
        <w:rPr>
          <w:noProof/>
        </w:rPr>
        <w:drawing>
          <wp:inline distT="0" distB="0" distL="0" distR="0" wp14:anchorId="27EDAA8E" wp14:editId="59935AE0">
            <wp:extent cx="4119825" cy="2383404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8203" cy="2417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201C" w14:textId="77777777" w:rsidR="00B1647C" w:rsidRPr="002571F6" w:rsidRDefault="002571F6" w:rsidP="007B6E08">
      <w:pPr>
        <w:pStyle w:val="Heading1"/>
        <w:numPr>
          <w:ilvl w:val="0"/>
          <w:numId w:val="10"/>
        </w:numPr>
        <w:spacing w:before="240"/>
        <w:jc w:val="both"/>
        <w:rPr>
          <w:rFonts w:ascii="Times New Roman" w:hAnsi="Times New Roman" w:cs="Times New Roman"/>
          <w:noProof/>
          <w:sz w:val="26"/>
          <w:szCs w:val="26"/>
        </w:rPr>
      </w:pPr>
      <w:bookmarkStart w:id="1" w:name="_Toc172190710"/>
      <w:r w:rsidRPr="002571F6">
        <w:rPr>
          <w:rFonts w:ascii="Times New Roman" w:hAnsi="Times New Roman" w:cs="Times New Roman"/>
          <w:noProof/>
          <w:sz w:val="26"/>
          <w:szCs w:val="26"/>
        </w:rPr>
        <w:lastRenderedPageBreak/>
        <w:t>TẠO MENU CHO 10 CHỨC NĂNG</w:t>
      </w:r>
      <w:r>
        <w:rPr>
          <w:rFonts w:ascii="Times New Roman" w:hAnsi="Times New Roman" w:cs="Times New Roman"/>
          <w:noProof/>
          <w:sz w:val="26"/>
          <w:szCs w:val="26"/>
        </w:rPr>
        <w:t xml:space="preserve"> (GIAI ĐOẠN 1)</w:t>
      </w:r>
      <w:bookmarkEnd w:id="1"/>
    </w:p>
    <w:p w14:paraId="7AC58831" w14:textId="5E4EBBDE" w:rsidR="002571F6" w:rsidRDefault="002571F6" w:rsidP="00397194">
      <w:pPr>
        <w:pStyle w:val="Heading3"/>
      </w:pPr>
      <w:bookmarkStart w:id="2" w:name="_Toc172190711"/>
      <w:r w:rsidRPr="00397194">
        <w:t>Thực hiện menu switch case 10 chức năng.</w:t>
      </w:r>
      <w:bookmarkEnd w:id="2"/>
      <w:r w:rsidRPr="00397194">
        <w:t> </w:t>
      </w:r>
    </w:p>
    <w:p w14:paraId="091A5A6D" w14:textId="10A208BD" w:rsidR="00C71B79" w:rsidRDefault="00A11E99" w:rsidP="00C71B79">
      <w:r>
        <w:t xml:space="preserve">Chương trình cho phép xuất ra màn hình với </w:t>
      </w:r>
      <w:r w:rsidR="001475A4">
        <w:t>m</w:t>
      </w:r>
      <w:r w:rsidR="00C71B79">
        <w:t>enu 10 chức năng</w:t>
      </w:r>
      <w:r w:rsidR="001475A4">
        <w:t xml:space="preserve"> cùng điều kiện chỉ được phép chọn từ 1 đến 10.</w:t>
      </w:r>
    </w:p>
    <w:p w14:paraId="1E9B2F07" w14:textId="11F3D058" w:rsidR="00A250B8" w:rsidRDefault="00A250B8" w:rsidP="00C71B79">
      <w:r>
        <w:t>Chức năng 1: Kiểm tra số nguyên</w:t>
      </w:r>
    </w:p>
    <w:p w14:paraId="518C82F4" w14:textId="75D78FC9" w:rsidR="00A250B8" w:rsidRDefault="00A250B8" w:rsidP="00C71B79">
      <w:r>
        <w:t>Chức năng 2: Tìm ước số chung và bội số chung của 2 số</w:t>
      </w:r>
    </w:p>
    <w:p w14:paraId="69B41537" w14:textId="5EDECD0B" w:rsidR="00A250B8" w:rsidRDefault="00A250B8" w:rsidP="00C71B79">
      <w:r>
        <w:t>Chức năng 3: Tính tiền cho quán Karaoke</w:t>
      </w:r>
    </w:p>
    <w:p w14:paraId="246D1097" w14:textId="1367CD53" w:rsidR="00A250B8" w:rsidRDefault="00A250B8" w:rsidP="00C71B79">
      <w:r>
        <w:t>Chức năng 4: Tính tiền điện</w:t>
      </w:r>
    </w:p>
    <w:p w14:paraId="2A786D4E" w14:textId="6189D9E5" w:rsidR="00A250B8" w:rsidRDefault="00A250B8" w:rsidP="00C71B79">
      <w:r>
        <w:t>Chức năng 5: Chức năng đổi tiền</w:t>
      </w:r>
    </w:p>
    <w:p w14:paraId="00790967" w14:textId="66B214A2" w:rsidR="00A250B8" w:rsidRDefault="00A250B8" w:rsidP="00C71B79">
      <w:r>
        <w:t>Chức năng 6: Tính lãi xuất ngân hàng vay trả góp</w:t>
      </w:r>
    </w:p>
    <w:p w14:paraId="58CE7579" w14:textId="74A31F44" w:rsidR="00A250B8" w:rsidRDefault="00A250B8" w:rsidP="00C71B79">
      <w:r>
        <w:t>Chức năng 7: Vay tiền mua xe</w:t>
      </w:r>
    </w:p>
    <w:p w14:paraId="30F37122" w14:textId="4B9C214B" w:rsidR="00A250B8" w:rsidRDefault="00A250B8" w:rsidP="00C71B79">
      <w:r>
        <w:t>Chức năng 8: Sắp xếp thông tin sinh viên</w:t>
      </w:r>
    </w:p>
    <w:p w14:paraId="3FB60EFE" w14:textId="2A6ACDD8" w:rsidR="00A250B8" w:rsidRDefault="00A250B8" w:rsidP="00C71B79">
      <w:r>
        <w:t>Chức năng 9: Xây dựng game FPOLY-LOTT</w:t>
      </w:r>
    </w:p>
    <w:p w14:paraId="5E67B248" w14:textId="0E66171B" w:rsidR="00A250B8" w:rsidRDefault="00A250B8" w:rsidP="00C71B79">
      <w:r>
        <w:t>Chức năng 10: Tính toán phân số</w:t>
      </w:r>
    </w:p>
    <w:p w14:paraId="7D913089" w14:textId="7B847A1A" w:rsidR="001475A4" w:rsidRPr="00C71B79" w:rsidRDefault="001475A4" w:rsidP="00C71B79">
      <w:r>
        <w:t>Xin mời chọn chức năng: …</w:t>
      </w:r>
    </w:p>
    <w:p w14:paraId="6028B3EC" w14:textId="0E47F4E4" w:rsidR="00C71B79" w:rsidRDefault="001475A4" w:rsidP="007A1B1A">
      <w:r>
        <w:rPr>
          <w:noProof/>
        </w:rPr>
        <w:drawing>
          <wp:inline distT="0" distB="0" distL="0" distR="0" wp14:anchorId="798A9721" wp14:editId="083FF2F6">
            <wp:extent cx="5640705" cy="352552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FCBD" w14:textId="68951885" w:rsidR="00C71B79" w:rsidRDefault="00C71B79" w:rsidP="007A1B1A"/>
    <w:p w14:paraId="3ADA9177" w14:textId="11BBE628" w:rsidR="009B0622" w:rsidRDefault="00F344DB" w:rsidP="007A1B1A">
      <w:r>
        <w:rPr>
          <w:noProof/>
        </w:rPr>
        <w:lastRenderedPageBreak/>
        <w:drawing>
          <wp:inline distT="0" distB="0" distL="0" distR="0" wp14:anchorId="70794E9E" wp14:editId="681FB51E">
            <wp:extent cx="5640705" cy="3525520"/>
            <wp:effectExtent l="0" t="0" r="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24106" w14:textId="77777777" w:rsidR="009B0622" w:rsidRDefault="009B0622" w:rsidP="007A1B1A"/>
    <w:p w14:paraId="700FE361" w14:textId="0DE5878F" w:rsidR="00C71B79" w:rsidRDefault="00C71B79" w:rsidP="007A1B1A">
      <w:r>
        <w:t>Menu 10 chức năng hiển thị ra màn hình</w:t>
      </w:r>
      <w:r w:rsidR="001475A4">
        <w:t xml:space="preserve"> để cho khách hàng có thể chọn từ chức năng 1 đến chức năng 10 bằng cách nhập số tương ứng.</w:t>
      </w:r>
    </w:p>
    <w:p w14:paraId="3CF7432D" w14:textId="528E11EC" w:rsidR="007A1B1A" w:rsidRDefault="009B0622" w:rsidP="007A1B1A">
      <w:r>
        <w:rPr>
          <w:noProof/>
        </w:rPr>
        <w:drawing>
          <wp:inline distT="0" distB="0" distL="0" distR="0" wp14:anchorId="2F5278F5" wp14:editId="17D46414">
            <wp:extent cx="5640705" cy="35255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C4528" w14:textId="77777777" w:rsidR="00C71B79" w:rsidRPr="007A1B1A" w:rsidRDefault="00C71B79" w:rsidP="007A1B1A"/>
    <w:p w14:paraId="0706BE95" w14:textId="21B2BBF2" w:rsidR="002571F6" w:rsidRDefault="002571F6" w:rsidP="00397194">
      <w:pPr>
        <w:pStyle w:val="Heading3"/>
      </w:pPr>
      <w:bookmarkStart w:id="3" w:name="_Toc172190712"/>
      <w:r w:rsidRPr="001D7F7A">
        <w:lastRenderedPageBreak/>
        <w:t>Viết mã thực hiện chức năng 3 (Chương trình tính tiền cho quán Karaoke) &amp; 4 (Tính tiền điện).</w:t>
      </w:r>
      <w:bookmarkEnd w:id="3"/>
    </w:p>
    <w:p w14:paraId="60E0EFAE" w14:textId="77777777" w:rsidR="00397194" w:rsidRPr="00397194" w:rsidRDefault="00397194" w:rsidP="00397194"/>
    <w:p w14:paraId="035B9316" w14:textId="79A5D142" w:rsidR="00691F16" w:rsidRDefault="00C71B79" w:rsidP="00C71B79">
      <w:r>
        <w:t>Chương trình tính tiền Karaoke.</w:t>
      </w:r>
      <w:r w:rsidR="00691F16">
        <w:t xml:space="preserve"> </w:t>
      </w:r>
    </w:p>
    <w:p w14:paraId="310E2584" w14:textId="31447C09" w:rsidR="00650B91" w:rsidRDefault="00650B91" w:rsidP="00C71B79">
      <w:r>
        <w:t>Trong chương trình này cho phép nhập thông tin:</w:t>
      </w:r>
    </w:p>
    <w:p w14:paraId="2B573A04" w14:textId="603B8FAD" w:rsidR="00650B91" w:rsidRPr="00650B91" w:rsidRDefault="00650B91" w:rsidP="00650B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50B91">
        <w:rPr>
          <w:rFonts w:ascii="Times New Roman" w:hAnsi="Times New Roman" w:cs="Times New Roman"/>
          <w:sz w:val="28"/>
          <w:szCs w:val="28"/>
        </w:rPr>
        <w:t>Giờ bắt đầu</w:t>
      </w:r>
      <w:r w:rsidR="00A11E99">
        <w:rPr>
          <w:rFonts w:ascii="Times New Roman" w:hAnsi="Times New Roman" w:cs="Times New Roman"/>
          <w:sz w:val="28"/>
          <w:szCs w:val="28"/>
        </w:rPr>
        <w:t xml:space="preserve">: </w:t>
      </w:r>
      <w:proofErr w:type="gramStart"/>
      <w:r w:rsidR="00A11E99">
        <w:rPr>
          <w:rFonts w:ascii="Times New Roman" w:hAnsi="Times New Roman" w:cs="Times New Roman"/>
          <w:sz w:val="28"/>
          <w:szCs w:val="28"/>
        </w:rPr>
        <w:t>.....</w:t>
      </w:r>
      <w:proofErr w:type="gramEnd"/>
    </w:p>
    <w:p w14:paraId="2791DD20" w14:textId="732AF8C5" w:rsidR="00650B91" w:rsidRPr="00650B91" w:rsidRDefault="00650B91" w:rsidP="00650B91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650B91">
        <w:rPr>
          <w:rFonts w:ascii="Times New Roman" w:hAnsi="Times New Roman" w:cs="Times New Roman"/>
          <w:sz w:val="28"/>
          <w:szCs w:val="28"/>
        </w:rPr>
        <w:t>Giờ kết thúc</w:t>
      </w:r>
      <w:r w:rsidR="00A11E99">
        <w:rPr>
          <w:rFonts w:ascii="Times New Roman" w:hAnsi="Times New Roman" w:cs="Times New Roman"/>
          <w:sz w:val="28"/>
          <w:szCs w:val="28"/>
        </w:rPr>
        <w:t>: ....</w:t>
      </w:r>
    </w:p>
    <w:p w14:paraId="6959D200" w14:textId="5012C41B" w:rsidR="00650B91" w:rsidRDefault="00A11E99" w:rsidP="00C71B79">
      <w:r>
        <w:t>C</w:t>
      </w:r>
      <w:r w:rsidR="00650B91">
        <w:t xml:space="preserve">ó sử dụng cấu trúc rẽ nhánh if-else kết hợp với các </w:t>
      </w:r>
      <w:r>
        <w:t>phép</w:t>
      </w:r>
      <w:r w:rsidR="00650B91">
        <w:t xml:space="preserve"> toán</w:t>
      </w:r>
    </w:p>
    <w:p w14:paraId="18C73429" w14:textId="54A64FC2" w:rsidR="00A11E99" w:rsidRDefault="00A11E99" w:rsidP="00C71B79">
      <w:r>
        <w:t>Cho xuất ra màn hình:</w:t>
      </w:r>
    </w:p>
    <w:p w14:paraId="0B4EADA1" w14:textId="23743F94" w:rsidR="00A11E99" w:rsidRDefault="00A11E99" w:rsidP="00A11E99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1475A4">
        <w:rPr>
          <w:rFonts w:ascii="Times New Roman" w:hAnsi="Times New Roman" w:cs="Times New Roman"/>
          <w:sz w:val="28"/>
          <w:szCs w:val="28"/>
        </w:rPr>
        <w:t xml:space="preserve">Tổng tiền cần thanh toán: </w:t>
      </w:r>
      <w:proofErr w:type="gramStart"/>
      <w:r w:rsidRPr="001475A4">
        <w:rPr>
          <w:rFonts w:ascii="Times New Roman" w:hAnsi="Times New Roman" w:cs="Times New Roman"/>
          <w:sz w:val="28"/>
          <w:szCs w:val="28"/>
        </w:rPr>
        <w:t>.....</w:t>
      </w:r>
      <w:proofErr w:type="gramEnd"/>
    </w:p>
    <w:p w14:paraId="3DB7D806" w14:textId="77777777" w:rsidR="00F344DB" w:rsidRPr="001475A4" w:rsidRDefault="00F344DB" w:rsidP="00F344DB">
      <w:pPr>
        <w:pStyle w:val="ListParagraph"/>
        <w:ind w:firstLine="0"/>
        <w:rPr>
          <w:rFonts w:ascii="Times New Roman" w:hAnsi="Times New Roman" w:cs="Times New Roman"/>
          <w:sz w:val="28"/>
          <w:szCs w:val="28"/>
        </w:rPr>
      </w:pPr>
    </w:p>
    <w:p w14:paraId="7B01E0C2" w14:textId="5C11DE69" w:rsidR="00C71B79" w:rsidRDefault="003E40C0" w:rsidP="00C71B79">
      <w:r>
        <w:rPr>
          <w:noProof/>
        </w:rPr>
        <w:drawing>
          <wp:inline distT="0" distB="0" distL="0" distR="0" wp14:anchorId="348E3E9B" wp14:editId="48131D59">
            <wp:extent cx="5640705" cy="3525520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E9AB0" w14:textId="77777777" w:rsidR="00F344DB" w:rsidRDefault="00F344DB" w:rsidP="00C71B79"/>
    <w:p w14:paraId="3FEE90BB" w14:textId="77777777" w:rsidR="00F344DB" w:rsidRDefault="00F344DB" w:rsidP="00C71B79"/>
    <w:p w14:paraId="4BD3BB14" w14:textId="77777777" w:rsidR="00F344DB" w:rsidRDefault="00F344DB" w:rsidP="00C71B79"/>
    <w:p w14:paraId="278C7A0C" w14:textId="77777777" w:rsidR="00F344DB" w:rsidRDefault="00F344DB" w:rsidP="00C71B79"/>
    <w:p w14:paraId="600D6BE3" w14:textId="77777777" w:rsidR="00F344DB" w:rsidRDefault="00F344DB" w:rsidP="00C71B79"/>
    <w:p w14:paraId="18EB7BE1" w14:textId="77777777" w:rsidR="00F344DB" w:rsidRDefault="00F344DB" w:rsidP="00C71B79"/>
    <w:p w14:paraId="78BA638C" w14:textId="1CFC2A67" w:rsidR="00C71B79" w:rsidRDefault="00C71B79" w:rsidP="00C71B79">
      <w:r>
        <w:lastRenderedPageBreak/>
        <w:t>Chương trình tính tiền điện.</w:t>
      </w:r>
    </w:p>
    <w:p w14:paraId="10F365B9" w14:textId="129FD82B" w:rsidR="00F344DB" w:rsidRDefault="00F344DB" w:rsidP="00C71B79">
      <w:r>
        <w:t>Khai báo hằng số và gán cho các bậc từ bậc 1 đến bậc 6</w:t>
      </w:r>
    </w:p>
    <w:p w14:paraId="4F65A4C4" w14:textId="0AF74A80" w:rsidR="00F344DB" w:rsidRDefault="00F344DB" w:rsidP="00C71B79">
      <w:r>
        <w:t>Cho phép nhập:</w:t>
      </w:r>
    </w:p>
    <w:p w14:paraId="4BF1B5BD" w14:textId="7C97CE6B" w:rsidR="00F344DB" w:rsidRPr="00EA3137" w:rsidRDefault="00F344DB" w:rsidP="00F344D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3137">
        <w:rPr>
          <w:rFonts w:ascii="Times New Roman" w:hAnsi="Times New Roman" w:cs="Times New Roman"/>
          <w:sz w:val="28"/>
          <w:szCs w:val="28"/>
        </w:rPr>
        <w:t>Số Kwh sử dụng: …</w:t>
      </w:r>
    </w:p>
    <w:p w14:paraId="66D6DC26" w14:textId="2A170C2C" w:rsidR="00F344DB" w:rsidRDefault="00F344DB" w:rsidP="00F344DB">
      <w:r>
        <w:t>Có sử dụng cấu trúc rẽ nhánh if-else if</w:t>
      </w:r>
      <w:r w:rsidR="00EA3137">
        <w:t>-else cùng các phép toán</w:t>
      </w:r>
    </w:p>
    <w:p w14:paraId="513AB146" w14:textId="789ECB9F" w:rsidR="00EA3137" w:rsidRDefault="00EA3137" w:rsidP="00F344DB">
      <w:r>
        <w:t>Xuất ra màn hình:</w:t>
      </w:r>
    </w:p>
    <w:p w14:paraId="7EF68D31" w14:textId="0143AA59" w:rsidR="00EA3137" w:rsidRDefault="00EA3137" w:rsidP="00EA313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EA3137">
        <w:rPr>
          <w:rFonts w:ascii="Times New Roman" w:hAnsi="Times New Roman" w:cs="Times New Roman"/>
          <w:sz w:val="28"/>
          <w:szCs w:val="28"/>
        </w:rPr>
        <w:t xml:space="preserve">Số tiền cần phải đóng </w:t>
      </w:r>
      <w:proofErr w:type="gramStart"/>
      <w:r w:rsidRPr="00EA3137">
        <w:rPr>
          <w:rFonts w:ascii="Times New Roman" w:hAnsi="Times New Roman" w:cs="Times New Roman"/>
          <w:sz w:val="28"/>
          <w:szCs w:val="28"/>
        </w:rPr>
        <w:t>là :</w:t>
      </w:r>
      <w:proofErr w:type="gramEnd"/>
      <w:r w:rsidRPr="00EA3137">
        <w:rPr>
          <w:rFonts w:ascii="Times New Roman" w:hAnsi="Times New Roman" w:cs="Times New Roman"/>
          <w:sz w:val="28"/>
          <w:szCs w:val="28"/>
        </w:rPr>
        <w:t xml:space="preserve"> ...</w:t>
      </w:r>
    </w:p>
    <w:p w14:paraId="1BEAB70E" w14:textId="77777777" w:rsidR="00EA3137" w:rsidRPr="00EA3137" w:rsidRDefault="00EA3137" w:rsidP="00EA313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</w:p>
    <w:p w14:paraId="016C6C88" w14:textId="167D59B3" w:rsidR="00C71B79" w:rsidRDefault="00593EB0" w:rsidP="00C71B79">
      <w:r>
        <w:rPr>
          <w:noProof/>
        </w:rPr>
        <w:drawing>
          <wp:inline distT="0" distB="0" distL="0" distR="0" wp14:anchorId="7C701F65" wp14:editId="60C6D92E">
            <wp:extent cx="5640705" cy="3525520"/>
            <wp:effectExtent l="0" t="0" r="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6DD30" w14:textId="70C0629F" w:rsidR="00EA3137" w:rsidRDefault="00EA3137" w:rsidP="00C71B79"/>
    <w:p w14:paraId="1F9470BD" w14:textId="1CB5C99F" w:rsidR="00EA3137" w:rsidRDefault="00EA3137" w:rsidP="00C71B79"/>
    <w:p w14:paraId="05048CC4" w14:textId="1A98F0EE" w:rsidR="00EA3137" w:rsidRDefault="00EA3137" w:rsidP="00C71B79"/>
    <w:p w14:paraId="785F9700" w14:textId="0630D237" w:rsidR="00EA3137" w:rsidRDefault="00EA3137" w:rsidP="00C71B79"/>
    <w:p w14:paraId="19FD3B29" w14:textId="22D349B2" w:rsidR="00EA3137" w:rsidRDefault="00EA3137" w:rsidP="00C71B79"/>
    <w:p w14:paraId="1EBEF52D" w14:textId="1ED08C14" w:rsidR="00EA3137" w:rsidRDefault="00EA3137" w:rsidP="00C71B79"/>
    <w:p w14:paraId="2952E60E" w14:textId="77777777" w:rsidR="00EA3137" w:rsidRPr="00C71B79" w:rsidRDefault="00EA3137" w:rsidP="00C71B79"/>
    <w:p w14:paraId="254D898A" w14:textId="77777777" w:rsidR="003F157A" w:rsidRPr="003F157A" w:rsidRDefault="003F157A" w:rsidP="003F157A"/>
    <w:p w14:paraId="28CA1A7E" w14:textId="77777777" w:rsidR="002571F6" w:rsidRPr="001D7F7A" w:rsidRDefault="002571F6" w:rsidP="00397194">
      <w:pPr>
        <w:pStyle w:val="Heading3"/>
      </w:pPr>
      <w:bookmarkStart w:id="4" w:name="_Toc172190713"/>
      <w:r w:rsidRPr="001D7F7A">
        <w:lastRenderedPageBreak/>
        <w:t>Khi chọn các chức năng từ menu: chức năng 3 &amp; 4 gọi chương trình thực thi; các chức năng còn lại xuất thông báo ra màn hình.</w:t>
      </w:r>
      <w:bookmarkEnd w:id="4"/>
    </w:p>
    <w:p w14:paraId="1AAAE3B5" w14:textId="3AABC213" w:rsidR="00CD1927" w:rsidRPr="00991270" w:rsidRDefault="00C71B79" w:rsidP="00C71B79">
      <w:pPr>
        <w:tabs>
          <w:tab w:val="left" w:pos="1108"/>
        </w:tabs>
        <w:spacing w:before="240"/>
        <w:rPr>
          <w:rFonts w:asciiTheme="majorHAnsi" w:eastAsia="Times New Roman" w:hAnsiTheme="majorHAnsi" w:cstheme="majorBidi"/>
          <w:color w:val="000000" w:themeColor="text1"/>
          <w:szCs w:val="28"/>
        </w:rPr>
      </w:pPr>
      <w:r w:rsidRPr="00991270">
        <w:rPr>
          <w:rFonts w:asciiTheme="majorHAnsi" w:eastAsia="Times New Roman" w:hAnsiTheme="majorHAnsi" w:cstheme="majorBidi"/>
          <w:color w:val="000000" w:themeColor="text1"/>
          <w:szCs w:val="28"/>
        </w:rPr>
        <w:t>Chương trình 3 xuất thông báo ra màn hình.</w:t>
      </w:r>
    </w:p>
    <w:p w14:paraId="6A4119B5" w14:textId="613FBDAC" w:rsidR="00C71B79" w:rsidRDefault="003E40C0" w:rsidP="00C71B79">
      <w:pPr>
        <w:tabs>
          <w:tab w:val="left" w:pos="1108"/>
        </w:tabs>
        <w:spacing w:before="240"/>
        <w:rPr>
          <w:rFonts w:asciiTheme="majorHAnsi" w:eastAsia="Times New Roman" w:hAnsiTheme="majorHAnsi" w:cstheme="majorBidi"/>
          <w:color w:val="243F60" w:themeColor="accent1" w:themeShade="7F"/>
          <w:sz w:val="26"/>
          <w:szCs w:val="24"/>
        </w:rPr>
      </w:pPr>
      <w:r>
        <w:rPr>
          <w:rFonts w:asciiTheme="majorHAnsi" w:eastAsia="Times New Roman" w:hAnsiTheme="majorHAnsi" w:cstheme="majorBidi"/>
          <w:noProof/>
          <w:color w:val="243F60" w:themeColor="accent1" w:themeShade="7F"/>
          <w:sz w:val="26"/>
          <w:szCs w:val="24"/>
        </w:rPr>
        <w:drawing>
          <wp:inline distT="0" distB="0" distL="0" distR="0" wp14:anchorId="655C602D" wp14:editId="03AD2802">
            <wp:extent cx="5640705" cy="3525520"/>
            <wp:effectExtent l="0" t="0" r="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927C" w14:textId="1160A113" w:rsidR="00C71B79" w:rsidRPr="00991270" w:rsidRDefault="00C71B79" w:rsidP="00C71B79">
      <w:pPr>
        <w:tabs>
          <w:tab w:val="left" w:pos="1108"/>
        </w:tabs>
        <w:spacing w:before="240"/>
        <w:rPr>
          <w:rFonts w:asciiTheme="majorHAnsi" w:eastAsia="Times New Roman" w:hAnsiTheme="majorHAnsi" w:cstheme="majorBidi"/>
          <w:color w:val="000000" w:themeColor="text1"/>
          <w:szCs w:val="28"/>
        </w:rPr>
      </w:pPr>
      <w:r w:rsidRPr="00991270">
        <w:rPr>
          <w:rFonts w:asciiTheme="majorHAnsi" w:eastAsia="Times New Roman" w:hAnsiTheme="majorHAnsi" w:cstheme="majorBidi"/>
          <w:color w:val="000000" w:themeColor="text1"/>
          <w:szCs w:val="28"/>
        </w:rPr>
        <w:t>Chương trình 4 xuất thông báo ra màn hình.</w:t>
      </w:r>
    </w:p>
    <w:p w14:paraId="2E11BDB0" w14:textId="77777777" w:rsidR="00C71B79" w:rsidRDefault="00593EB0" w:rsidP="00BF4775">
      <w:pPr>
        <w:tabs>
          <w:tab w:val="left" w:pos="1108"/>
        </w:tabs>
        <w:spacing w:before="240"/>
        <w:rPr>
          <w:noProof/>
        </w:rPr>
      </w:pPr>
      <w:r>
        <w:rPr>
          <w:noProof/>
        </w:rPr>
        <w:drawing>
          <wp:inline distT="0" distB="0" distL="0" distR="0" wp14:anchorId="6ED7DA1C" wp14:editId="327459B0">
            <wp:extent cx="5640705" cy="35255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40705" cy="352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7FD31" w14:textId="77777777" w:rsidR="00BF4775" w:rsidRDefault="00BF4775" w:rsidP="00BF4775">
      <w:pPr>
        <w:rPr>
          <w:noProof/>
        </w:rPr>
      </w:pPr>
    </w:p>
    <w:p w14:paraId="6D405E9A" w14:textId="77777777" w:rsidR="00BF4775" w:rsidRPr="002571F6" w:rsidRDefault="00BF4775" w:rsidP="00BF4775">
      <w:pPr>
        <w:pStyle w:val="Heading1"/>
        <w:numPr>
          <w:ilvl w:val="0"/>
          <w:numId w:val="10"/>
        </w:numPr>
        <w:spacing w:before="240"/>
        <w:jc w:val="both"/>
        <w:rPr>
          <w:rFonts w:ascii="Times New Roman" w:hAnsi="Times New Roman" w:cs="Times New Roman"/>
          <w:noProof/>
          <w:sz w:val="26"/>
          <w:szCs w:val="26"/>
        </w:rPr>
      </w:pPr>
      <w:bookmarkStart w:id="5" w:name="_Toc172190714"/>
      <w:r w:rsidRPr="002571F6">
        <w:rPr>
          <w:rFonts w:ascii="Times New Roman" w:hAnsi="Times New Roman" w:cs="Times New Roman"/>
          <w:noProof/>
          <w:sz w:val="26"/>
          <w:szCs w:val="26"/>
        </w:rPr>
        <w:lastRenderedPageBreak/>
        <w:t>KẾT LUẬN</w:t>
      </w:r>
      <w:bookmarkEnd w:id="5"/>
    </w:p>
    <w:p w14:paraId="696A02B4" w14:textId="393BD6E0" w:rsidR="00BF4775" w:rsidRDefault="000E3A3E" w:rsidP="000E3A3E">
      <w:pPr>
        <w:ind w:firstLine="360"/>
        <w:rPr>
          <w:noProof/>
        </w:rPr>
      </w:pPr>
      <w:r>
        <w:rPr>
          <w:noProof/>
        </w:rPr>
        <w:t>Chương trình</w:t>
      </w:r>
      <w:r w:rsidR="00BF4775">
        <w:rPr>
          <w:noProof/>
        </w:rPr>
        <w:t xml:space="preserve"> đã xây dựng được menu chứa thông tin 10 chức năng và có thể triển khai được 2 chức năng giúp quản lý thông tin và </w:t>
      </w:r>
      <w:r>
        <w:rPr>
          <w:noProof/>
        </w:rPr>
        <w:t>giúp cho việc tính toán một cách dễ dàng hơn. Các chức năng còn lại sẽ được xây dựng và hoàn thiện dựa trên menu đã có.</w:t>
      </w:r>
    </w:p>
    <w:p w14:paraId="680D9CAC" w14:textId="77777777" w:rsidR="00BF4775" w:rsidRDefault="00BF4775" w:rsidP="00BF4775">
      <w:pPr>
        <w:rPr>
          <w:noProof/>
        </w:rPr>
      </w:pPr>
    </w:p>
    <w:p w14:paraId="6C672EBC" w14:textId="22F69061" w:rsidR="00BF4775" w:rsidRPr="00BF4775" w:rsidRDefault="00BF4775" w:rsidP="00BF4775">
      <w:pPr>
        <w:rPr>
          <w:rFonts w:asciiTheme="majorHAnsi" w:eastAsia="Times New Roman" w:hAnsiTheme="majorHAnsi" w:cstheme="majorBidi"/>
          <w:sz w:val="26"/>
          <w:szCs w:val="24"/>
        </w:rPr>
        <w:sectPr w:rsidR="00BF4775" w:rsidRPr="00BF4775" w:rsidSect="00F50AFB"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77D82445" w14:textId="77777777" w:rsidR="00CD1927" w:rsidRPr="002571F6" w:rsidRDefault="00CD1927" w:rsidP="00CD1927">
      <w:pPr>
        <w:rPr>
          <w:rFonts w:cs="Times New Roman"/>
          <w:sz w:val="26"/>
          <w:szCs w:val="26"/>
        </w:rPr>
        <w:sectPr w:rsidR="00CD1927" w:rsidRPr="002571F6" w:rsidSect="00F50AFB"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3580004D" w14:textId="77777777" w:rsidR="002571F6" w:rsidRPr="002571F6" w:rsidRDefault="002571F6" w:rsidP="002571F6">
      <w:pPr>
        <w:sectPr w:rsidR="002571F6" w:rsidRPr="002571F6" w:rsidSect="00F50AFB">
          <w:pgSz w:w="11907" w:h="16839" w:code="9"/>
          <w:pgMar w:top="1152" w:right="1152" w:bottom="1152" w:left="1152" w:header="576" w:footer="576" w:gutter="720"/>
          <w:cols w:space="720"/>
          <w:docGrid w:linePitch="381"/>
        </w:sectPr>
      </w:pPr>
    </w:p>
    <w:p w14:paraId="1024E7C6" w14:textId="77777777" w:rsidR="007E4CA3" w:rsidRPr="002571F6" w:rsidRDefault="007E4CA3" w:rsidP="00E87414">
      <w:pPr>
        <w:spacing w:before="240"/>
        <w:jc w:val="both"/>
        <w:rPr>
          <w:rFonts w:cs="Times New Roman"/>
          <w:sz w:val="26"/>
          <w:szCs w:val="26"/>
        </w:rPr>
      </w:pPr>
    </w:p>
    <w:sectPr w:rsidR="007E4CA3" w:rsidRPr="002571F6" w:rsidSect="00F50AFB">
      <w:pgSz w:w="11907" w:h="16839" w:code="9"/>
      <w:pgMar w:top="1152" w:right="1152" w:bottom="1152" w:left="1152" w:header="576" w:footer="576" w:gutter="72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EF11B" w14:textId="77777777" w:rsidR="00F03E08" w:rsidRDefault="00F03E08" w:rsidP="00C377C7">
      <w:pPr>
        <w:spacing w:after="0" w:line="240" w:lineRule="auto"/>
      </w:pPr>
      <w:r>
        <w:separator/>
      </w:r>
    </w:p>
  </w:endnote>
  <w:endnote w:type="continuationSeparator" w:id="0">
    <w:p w14:paraId="5BDACD1E" w14:textId="77777777" w:rsidR="00F03E08" w:rsidRDefault="00F03E08" w:rsidP="00C377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5ABEBE" w14:textId="77777777" w:rsidR="00001DD8" w:rsidRDefault="00001DD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879288" w14:textId="14BE34CB" w:rsidR="00577C23" w:rsidRPr="00FB0C1E" w:rsidRDefault="00577C23" w:rsidP="00FB0C1E">
    <w:pPr>
      <w:tabs>
        <w:tab w:val="left" w:pos="3796"/>
      </w:tabs>
      <w:jc w:val="center"/>
      <w:rPr>
        <w:rFonts w:cs="Times New Roman"/>
        <w:b/>
        <w:i/>
        <w:color w:val="002060"/>
        <w:sz w:val="36"/>
      </w:rPr>
    </w:pPr>
    <w:r w:rsidRPr="00FB0C1E">
      <w:rPr>
        <w:rFonts w:cs="Times New Roman"/>
        <w:b/>
        <w:i/>
        <w:color w:val="002060"/>
        <w:sz w:val="36"/>
      </w:rPr>
      <w:t>TP.HCM - 20</w:t>
    </w:r>
    <w:r w:rsidR="00BC6D0C">
      <w:rPr>
        <w:rFonts w:cs="Times New Roman"/>
        <w:b/>
        <w:i/>
        <w:color w:val="002060"/>
        <w:sz w:val="36"/>
      </w:rPr>
      <w:t>2</w:t>
    </w:r>
    <w:r w:rsidR="00001DD8">
      <w:rPr>
        <w:rFonts w:cs="Times New Roman"/>
        <w:b/>
        <w:i/>
        <w:color w:val="002060"/>
        <w:sz w:val="36"/>
      </w:rPr>
      <w:t>4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9C6889" w14:textId="77777777" w:rsidR="00001DD8" w:rsidRDefault="00001DD8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E9427" w14:textId="77777777" w:rsidR="00E16291" w:rsidRDefault="000F2D81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ab/>
    </w:r>
    <w:r>
      <w:rPr>
        <w:i/>
      </w:rPr>
      <w:tab/>
    </w:r>
    <w:r w:rsidRPr="006E7908">
      <w:rPr>
        <w:i/>
      </w:rPr>
      <w:t xml:space="preserve">Trang </w:t>
    </w:r>
    <w:sdt>
      <w:sdtPr>
        <w:id w:val="15819316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7F7A"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FE194" w14:textId="77777777" w:rsidR="00F50AFB" w:rsidRPr="00F50AFB" w:rsidRDefault="00F50AFB" w:rsidP="00F50AFB">
    <w:pPr>
      <w:pStyle w:val="Footer"/>
      <w:pBdr>
        <w:top w:val="dotDash" w:sz="8" w:space="1" w:color="auto"/>
      </w:pBdr>
      <w:tabs>
        <w:tab w:val="clear" w:pos="9360"/>
        <w:tab w:val="right" w:pos="8910"/>
      </w:tabs>
    </w:pPr>
    <w:r>
      <w:rPr>
        <w:i/>
      </w:rPr>
      <w:tab/>
    </w:r>
    <w:r>
      <w:rPr>
        <w:i/>
      </w:rPr>
      <w:tab/>
    </w:r>
    <w:r w:rsidRPr="006E7908">
      <w:rPr>
        <w:i/>
      </w:rPr>
      <w:t xml:space="preserve">Trang </w:t>
    </w:r>
    <w:sdt>
      <w:sdtPr>
        <w:id w:val="-1448455659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D7F7A">
          <w:rPr>
            <w:noProof/>
          </w:rPr>
          <w:t>7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A1AED3" w14:textId="77777777" w:rsidR="00F03E08" w:rsidRDefault="00F03E08" w:rsidP="00C377C7">
      <w:pPr>
        <w:spacing w:after="0" w:line="240" w:lineRule="auto"/>
      </w:pPr>
      <w:r>
        <w:separator/>
      </w:r>
    </w:p>
  </w:footnote>
  <w:footnote w:type="continuationSeparator" w:id="0">
    <w:p w14:paraId="39AE6EF8" w14:textId="77777777" w:rsidR="00F03E08" w:rsidRDefault="00F03E08" w:rsidP="00C377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B827BF" w14:textId="77777777" w:rsidR="00001DD8" w:rsidRDefault="00001DD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5AB7B" w14:textId="77777777" w:rsidR="00C377C7" w:rsidRPr="00C377C7" w:rsidRDefault="00D56DD0" w:rsidP="00C377C7">
    <w:pPr>
      <w:tabs>
        <w:tab w:val="right" w:pos="10350"/>
      </w:tabs>
      <w:ind w:right="27"/>
      <w:rPr>
        <w:b/>
      </w:rPr>
    </w:pPr>
    <w:r w:rsidRPr="00B22743">
      <w:rPr>
        <w:noProof/>
      </w:rPr>
      <w:drawing>
        <wp:anchor distT="0" distB="0" distL="114300" distR="114300" simplePos="0" relativeHeight="251662336" behindDoc="0" locked="0" layoutInCell="1" allowOverlap="1" wp14:anchorId="0FC0C15D" wp14:editId="70C6C0A2">
          <wp:simplePos x="0" y="0"/>
          <wp:positionH relativeFrom="column">
            <wp:posOffset>1323975</wp:posOffset>
          </wp:positionH>
          <wp:positionV relativeFrom="paragraph">
            <wp:posOffset>415290</wp:posOffset>
          </wp:positionV>
          <wp:extent cx="2924175" cy="560070"/>
          <wp:effectExtent l="0" t="0" r="9525" b="0"/>
          <wp:wrapSquare wrapText="bothSides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fp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4175" cy="5600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377C7">
      <w:rPr>
        <w:b/>
        <w:color w:val="4F81BD" w:themeColor="accent1"/>
        <w:sz w:val="5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E40B06" w14:textId="432ED315" w:rsidR="00E16291" w:rsidRDefault="00001DD8" w:rsidP="00F50AFB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36</w:t>
    </w:r>
    <w:r w:rsidR="00CD1927">
      <w:t>_</w:t>
    </w:r>
    <w:r>
      <w:t>PS43652</w:t>
    </w:r>
    <w:r w:rsidR="00CD1927">
      <w:t>_</w:t>
    </w:r>
    <w:r>
      <w:t>NGUYENGIANGNAM</w:t>
    </w:r>
    <w:r w:rsidR="00AE0373">
      <w:t>_ASM1</w:t>
    </w:r>
    <w:r w:rsidR="00CD1927">
      <w:tab/>
      <w:t xml:space="preserve">LỚP: </w:t>
    </w:r>
    <w:r>
      <w:t>SD20201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227B37" w14:textId="185B6278" w:rsidR="00E16291" w:rsidRPr="00CD1927" w:rsidRDefault="00001DD8" w:rsidP="00CD1927">
    <w:pPr>
      <w:pStyle w:val="Header"/>
      <w:pBdr>
        <w:bottom w:val="dotDash" w:sz="8" w:space="1" w:color="auto"/>
      </w:pBdr>
      <w:tabs>
        <w:tab w:val="clear" w:pos="9360"/>
        <w:tab w:val="right" w:pos="8640"/>
      </w:tabs>
    </w:pPr>
    <w:r>
      <w:t>36</w:t>
    </w:r>
    <w:r w:rsidR="00CD1927" w:rsidRPr="00CD1927">
      <w:t>_</w:t>
    </w:r>
    <w:r>
      <w:t>PS43652</w:t>
    </w:r>
    <w:r w:rsidR="00CD1927" w:rsidRPr="00CD1927">
      <w:t>_</w:t>
    </w:r>
    <w:r>
      <w:t>NGUYENGIANGNAM</w:t>
    </w:r>
    <w:r w:rsidR="00AE0373">
      <w:t>_ASM1</w:t>
    </w:r>
    <w:r w:rsidR="00CD1927">
      <w:tab/>
      <w:t xml:space="preserve">LỚP: </w:t>
    </w:r>
    <w:r>
      <w:t>SD20201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87D82"/>
    <w:multiLevelType w:val="hybridMultilevel"/>
    <w:tmpl w:val="6DDAA5B0"/>
    <w:lvl w:ilvl="0" w:tplc="B9A20BD6">
      <w:start w:val="1"/>
      <w:numFmt w:val="decimal"/>
      <w:pStyle w:val="Heading3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7F28A9"/>
    <w:multiLevelType w:val="hybridMultilevel"/>
    <w:tmpl w:val="80D01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297C2A"/>
    <w:multiLevelType w:val="hybridMultilevel"/>
    <w:tmpl w:val="281623CE"/>
    <w:lvl w:ilvl="0" w:tplc="BF246DD6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color w:val="00000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0C24B4"/>
    <w:multiLevelType w:val="hybridMultilevel"/>
    <w:tmpl w:val="F492501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1341BD3"/>
    <w:multiLevelType w:val="hybridMultilevel"/>
    <w:tmpl w:val="6D3C23E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5854819"/>
    <w:multiLevelType w:val="hybridMultilevel"/>
    <w:tmpl w:val="5BE4A62E"/>
    <w:lvl w:ilvl="0" w:tplc="8E44531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F54BD0"/>
    <w:multiLevelType w:val="hybridMultilevel"/>
    <w:tmpl w:val="4AB8D11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B23F11"/>
    <w:multiLevelType w:val="hybridMultilevel"/>
    <w:tmpl w:val="442E17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6579C0"/>
    <w:multiLevelType w:val="hybridMultilevel"/>
    <w:tmpl w:val="10B8AB6E"/>
    <w:lvl w:ilvl="0" w:tplc="96908648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491A99"/>
    <w:multiLevelType w:val="hybridMultilevel"/>
    <w:tmpl w:val="C11A9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C320D9"/>
    <w:multiLevelType w:val="hybridMultilevel"/>
    <w:tmpl w:val="9410B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C96992"/>
    <w:multiLevelType w:val="hybridMultilevel"/>
    <w:tmpl w:val="C11A9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B4957B0"/>
    <w:multiLevelType w:val="hybridMultilevel"/>
    <w:tmpl w:val="6BAC1F4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FB1B70"/>
    <w:multiLevelType w:val="hybridMultilevel"/>
    <w:tmpl w:val="8CA40C42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8740932"/>
    <w:multiLevelType w:val="hybridMultilevel"/>
    <w:tmpl w:val="03D8D42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9F2BFA"/>
    <w:multiLevelType w:val="hybridMultilevel"/>
    <w:tmpl w:val="C11A98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8"/>
  </w:num>
  <w:num w:numId="4">
    <w:abstractNumId w:val="10"/>
  </w:num>
  <w:num w:numId="5">
    <w:abstractNumId w:val="7"/>
  </w:num>
  <w:num w:numId="6">
    <w:abstractNumId w:val="6"/>
  </w:num>
  <w:num w:numId="7">
    <w:abstractNumId w:val="14"/>
  </w:num>
  <w:num w:numId="8">
    <w:abstractNumId w:val="1"/>
  </w:num>
  <w:num w:numId="9">
    <w:abstractNumId w:val="4"/>
  </w:num>
  <w:num w:numId="10">
    <w:abstractNumId w:val="12"/>
  </w:num>
  <w:num w:numId="11">
    <w:abstractNumId w:val="3"/>
  </w:num>
  <w:num w:numId="12">
    <w:abstractNumId w:val="11"/>
  </w:num>
  <w:num w:numId="13">
    <w:abstractNumId w:val="9"/>
  </w:num>
  <w:num w:numId="14">
    <w:abstractNumId w:val="15"/>
  </w:num>
  <w:num w:numId="15">
    <w:abstractNumId w:val="0"/>
  </w:num>
  <w:num w:numId="16">
    <w:abstractNumId w:val="0"/>
  </w:num>
  <w:num w:numId="17">
    <w:abstractNumId w:val="0"/>
  </w:num>
  <w:num w:numId="18">
    <w:abstractNumId w:val="0"/>
    <w:lvlOverride w:ilvl="0">
      <w:startOverride w:val="1"/>
    </w:lvlOverride>
  </w:num>
  <w:num w:numId="19">
    <w:abstractNumId w:val="0"/>
    <w:lvlOverride w:ilvl="0">
      <w:startOverride w:val="1"/>
    </w:lvlOverride>
  </w:num>
  <w:num w:numId="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7"/>
  <w:proofState w:grammar="clean"/>
  <w:attachedTemplate r:id="rId1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DD8"/>
    <w:rsid w:val="00001DD8"/>
    <w:rsid w:val="00015D9C"/>
    <w:rsid w:val="00053555"/>
    <w:rsid w:val="000A3A15"/>
    <w:rsid w:val="000E3A3E"/>
    <w:rsid w:val="000F2D81"/>
    <w:rsid w:val="00140D04"/>
    <w:rsid w:val="001475A4"/>
    <w:rsid w:val="001D7F7A"/>
    <w:rsid w:val="001E3004"/>
    <w:rsid w:val="00246F5E"/>
    <w:rsid w:val="002571F6"/>
    <w:rsid w:val="002C1156"/>
    <w:rsid w:val="002D3BBE"/>
    <w:rsid w:val="003677D6"/>
    <w:rsid w:val="00386FC4"/>
    <w:rsid w:val="00397194"/>
    <w:rsid w:val="003A4B2A"/>
    <w:rsid w:val="003E40C0"/>
    <w:rsid w:val="003E438B"/>
    <w:rsid w:val="003F157A"/>
    <w:rsid w:val="004654F8"/>
    <w:rsid w:val="004A407E"/>
    <w:rsid w:val="0055484F"/>
    <w:rsid w:val="00577C23"/>
    <w:rsid w:val="00592AB0"/>
    <w:rsid w:val="00593EB0"/>
    <w:rsid w:val="0059519A"/>
    <w:rsid w:val="00650B91"/>
    <w:rsid w:val="0068307E"/>
    <w:rsid w:val="006909D2"/>
    <w:rsid w:val="00691F16"/>
    <w:rsid w:val="007139D1"/>
    <w:rsid w:val="0072030A"/>
    <w:rsid w:val="0074698E"/>
    <w:rsid w:val="00751A11"/>
    <w:rsid w:val="00762DB8"/>
    <w:rsid w:val="00783A2E"/>
    <w:rsid w:val="007A1B1A"/>
    <w:rsid w:val="007B6E08"/>
    <w:rsid w:val="007E4CA3"/>
    <w:rsid w:val="007F47BF"/>
    <w:rsid w:val="007F50C4"/>
    <w:rsid w:val="008F37FA"/>
    <w:rsid w:val="00991270"/>
    <w:rsid w:val="009B0622"/>
    <w:rsid w:val="00A11E99"/>
    <w:rsid w:val="00A250B8"/>
    <w:rsid w:val="00A463DC"/>
    <w:rsid w:val="00A70DDF"/>
    <w:rsid w:val="00A97216"/>
    <w:rsid w:val="00AC4583"/>
    <w:rsid w:val="00AE0373"/>
    <w:rsid w:val="00B1647C"/>
    <w:rsid w:val="00B33750"/>
    <w:rsid w:val="00BB0850"/>
    <w:rsid w:val="00BC6D0C"/>
    <w:rsid w:val="00BF4775"/>
    <w:rsid w:val="00C377C7"/>
    <w:rsid w:val="00C71B79"/>
    <w:rsid w:val="00C83C79"/>
    <w:rsid w:val="00CD1927"/>
    <w:rsid w:val="00D56DD0"/>
    <w:rsid w:val="00DC68FE"/>
    <w:rsid w:val="00DD0BDF"/>
    <w:rsid w:val="00E16291"/>
    <w:rsid w:val="00E87414"/>
    <w:rsid w:val="00EA3137"/>
    <w:rsid w:val="00F03E08"/>
    <w:rsid w:val="00F12C1A"/>
    <w:rsid w:val="00F3204D"/>
    <w:rsid w:val="00F344DB"/>
    <w:rsid w:val="00F50AFB"/>
    <w:rsid w:val="00F82759"/>
    <w:rsid w:val="00FB0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6300A03"/>
  <w15:docId w15:val="{9FB9BC99-0B77-DE42-B435-1907D21B0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77C7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1629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3A2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397194"/>
    <w:pPr>
      <w:keepNext/>
      <w:keepLines/>
      <w:numPr>
        <w:numId w:val="15"/>
      </w:numPr>
      <w:spacing w:before="40" w:after="0"/>
      <w:outlineLvl w:val="2"/>
    </w:pPr>
    <w:rPr>
      <w:rFonts w:asciiTheme="majorHAnsi" w:eastAsia="Times New Roman" w:hAnsiTheme="majorHAnsi" w:cstheme="majorBidi"/>
      <w:color w:val="243F60" w:themeColor="accent1" w:themeShade="7F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377C7"/>
    <w:pPr>
      <w:spacing w:after="0" w:line="240" w:lineRule="auto"/>
    </w:pPr>
    <w:rPr>
      <w:rFonts w:ascii="Times New Roman" w:hAnsi="Times New Roman"/>
      <w:sz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C377C7"/>
    <w:rPr>
      <w:rFonts w:ascii="Tahoma" w:hAnsi="Tahoma" w:cs="Tahoma" w:hint="default"/>
      <w:b/>
      <w:bCs/>
      <w:i w:val="0"/>
      <w:iCs w:val="0"/>
      <w:color w:val="000000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377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377C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377C7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C377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377C7"/>
    <w:rPr>
      <w:rFonts w:ascii="Times New Roman" w:hAnsi="Times New Roman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E162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E16291"/>
    <w:pPr>
      <w:spacing w:before="120" w:after="120"/>
      <w:outlineLvl w:val="9"/>
    </w:pPr>
    <w:rPr>
      <w:rFonts w:ascii="Times New Roman" w:hAnsi="Times New Roman"/>
      <w:color w:val="auto"/>
      <w:sz w:val="32"/>
      <w:lang w:eastAsia="ja-JP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D56DD0"/>
    <w:pPr>
      <w:tabs>
        <w:tab w:val="right" w:leader="dot" w:pos="8820"/>
      </w:tabs>
      <w:spacing w:before="200" w:after="100"/>
      <w:ind w:left="720" w:hanging="720"/>
    </w:pPr>
    <w:rPr>
      <w:rFonts w:ascii="Tahoma" w:hAnsi="Tahoma"/>
      <w:sz w:val="22"/>
    </w:rPr>
  </w:style>
  <w:style w:type="character" w:styleId="Hyperlink">
    <w:name w:val="Hyperlink"/>
    <w:basedOn w:val="DefaultParagraphFont"/>
    <w:uiPriority w:val="99"/>
    <w:unhideWhenUsed/>
    <w:rsid w:val="00E16291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D56DD0"/>
    <w:pPr>
      <w:spacing w:before="200" w:after="0"/>
      <w:ind w:left="720" w:hanging="720"/>
      <w:contextualSpacing/>
    </w:pPr>
    <w:rPr>
      <w:rFonts w:ascii="Tahoma" w:hAnsi="Tahoma"/>
      <w:sz w:val="22"/>
    </w:rPr>
  </w:style>
  <w:style w:type="character" w:customStyle="1" w:styleId="Heading2Char">
    <w:name w:val="Heading 2 Char"/>
    <w:basedOn w:val="DefaultParagraphFont"/>
    <w:link w:val="Heading2"/>
    <w:uiPriority w:val="9"/>
    <w:rsid w:val="00783A2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E87414"/>
    <w:pPr>
      <w:spacing w:after="100"/>
      <w:ind w:left="280"/>
    </w:pPr>
  </w:style>
  <w:style w:type="character" w:customStyle="1" w:styleId="Heading3Char">
    <w:name w:val="Heading 3 Char"/>
    <w:basedOn w:val="DefaultParagraphFont"/>
    <w:link w:val="Heading3"/>
    <w:uiPriority w:val="9"/>
    <w:rsid w:val="00397194"/>
    <w:rPr>
      <w:rFonts w:asciiTheme="majorHAnsi" w:eastAsia="Times New Roman" w:hAnsiTheme="majorHAnsi" w:cstheme="majorBidi"/>
      <w:color w:val="243F60" w:themeColor="accent1" w:themeShade="7F"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1D7F7A"/>
    <w:pPr>
      <w:spacing w:after="100"/>
      <w:ind w:left="5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6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3.png"/><Relationship Id="rId25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image" Target="media/image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theme" Target="theme/theme1.xml"/><Relationship Id="rId10" Type="http://schemas.openxmlformats.org/officeDocument/2006/relationships/header" Target="header2.xml"/><Relationship Id="rId19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7.png"/><Relationship Id="rId27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c/Documents/COM108/Assignment%20_COM108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44DB37-4AB9-40DC-B842-D878E3EF2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Assignment _COM108_Template.dotx</Template>
  <TotalTime>96</TotalTime>
  <Pages>12</Pages>
  <Words>471</Words>
  <Characters>2686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13</cp:revision>
  <dcterms:created xsi:type="dcterms:W3CDTF">2024-07-15T16:40:00Z</dcterms:created>
  <dcterms:modified xsi:type="dcterms:W3CDTF">2024-07-18T03:51:00Z</dcterms:modified>
</cp:coreProperties>
</file>